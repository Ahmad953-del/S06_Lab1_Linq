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09465FA9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A1607C">
        <w:t>CRUD Linq et Seed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180C138D" w14:textId="7E81C693" w:rsidR="005139CF" w:rsidRPr="0077614D" w:rsidRDefault="005139CF" w:rsidP="0077614D">
      <w:pPr>
        <w:numPr>
          <w:ilvl w:val="0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r w:rsidRPr="003C37BD">
        <w:rPr>
          <w:rFonts w:ascii="Calibri" w:eastAsia="Times New Roman" w:hAnsi="Calibri" w:cs="Calibri"/>
        </w:rPr>
        <w:t>Seed DB</w:t>
      </w:r>
    </w:p>
    <w:p w14:paraId="0B5BB04F" w14:textId="77777777" w:rsidR="005139CF" w:rsidRDefault="007752B5" w:rsidP="001F2EC9">
      <w:pPr>
        <w:numPr>
          <w:ilvl w:val="0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proofErr w:type="spellStart"/>
      <w:r w:rsidRPr="003C37BD">
        <w:rPr>
          <w:rFonts w:ascii="Calibri" w:eastAsia="Times New Roman" w:hAnsi="Calibri" w:cs="Calibri"/>
        </w:rPr>
        <w:t>Linq</w:t>
      </w:r>
      <w:proofErr w:type="spellEnd"/>
    </w:p>
    <w:p w14:paraId="78E53F64" w14:textId="53ABF18F" w:rsidR="007752B5" w:rsidRDefault="005139CF" w:rsidP="0077614D">
      <w:p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r w:rsidRPr="003C37BD">
        <w:rPr>
          <w:rFonts w:ascii="Calibri" w:eastAsia="Times New Roman" w:hAnsi="Calibri" w:cs="Calibri"/>
        </w:rPr>
        <w:t> </w:t>
      </w:r>
    </w:p>
    <w:p w14:paraId="469F2288" w14:textId="77777777" w:rsidR="005139CF" w:rsidRPr="005139CF" w:rsidRDefault="005139CF" w:rsidP="005139CF">
      <w:pPr>
        <w:spacing w:before="0" w:after="0" w:line="240" w:lineRule="auto"/>
        <w:textAlignment w:val="baseline"/>
        <w:rPr>
          <w:rFonts w:ascii="Calibri" w:eastAsia="Times New Roman" w:hAnsi="Calibri" w:cs="Calibri"/>
        </w:rPr>
      </w:pPr>
    </w:p>
    <w:p w14:paraId="4F9F950D" w14:textId="0ED8A227" w:rsidR="000E7516" w:rsidRDefault="0098066E" w:rsidP="000E7516">
      <w:pPr>
        <w:pStyle w:val="Titre1"/>
      </w:pPr>
      <w:r>
        <w:t>Fork</w:t>
      </w:r>
    </w:p>
    <w:p w14:paraId="0ADBA78D" w14:textId="77777777" w:rsidR="00010644" w:rsidRDefault="00010644" w:rsidP="00010644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17D71D5D" w14:textId="5F2F7D16" w:rsidR="00010644" w:rsidRPr="0098066E" w:rsidRDefault="00010644" w:rsidP="0098066E">
      <w:pPr>
        <w:pStyle w:val="Paragraphedeliste"/>
        <w:numPr>
          <w:ilvl w:val="0"/>
          <w:numId w:val="2"/>
        </w:numPr>
        <w:spacing w:before="0" w:after="160" w:line="259" w:lineRule="auto"/>
        <w:rPr>
          <w:caps/>
        </w:rPr>
      </w:pPr>
      <w:r w:rsidRPr="00364654">
        <w:t xml:space="preserve">Dans </w:t>
      </w:r>
      <w:r w:rsidR="004B10C3">
        <w:t>Fork</w:t>
      </w:r>
      <w:r w:rsidRPr="00364654">
        <w:t>, clonez le repository</w:t>
      </w:r>
    </w:p>
    <w:p w14:paraId="398E18C9" w14:textId="77777777" w:rsidR="00AE7A10" w:rsidRDefault="00AE7A10" w:rsidP="00AE7A10">
      <w:pPr>
        <w:spacing w:before="0" w:after="160" w:line="259" w:lineRule="auto"/>
      </w:pPr>
    </w:p>
    <w:p w14:paraId="42C1FA3A" w14:textId="0EC7D56F" w:rsidR="00413236" w:rsidRDefault="00413236" w:rsidP="00413236">
      <w:pPr>
        <w:spacing w:before="0" w:after="160" w:line="259" w:lineRule="auto"/>
      </w:pPr>
      <w:r>
        <w:t>Tout d’abord</w:t>
      </w:r>
      <w:r w:rsidR="008F2392">
        <w:t>,</w:t>
      </w:r>
      <w:r>
        <w:t xml:space="preserve"> il faut faire un </w:t>
      </w:r>
      <w:r w:rsidRPr="00CF22F3">
        <w:rPr>
          <w:b/>
          <w:bCs/>
        </w:rPr>
        <w:t>update-</w:t>
      </w:r>
      <w:proofErr w:type="spellStart"/>
      <w:r w:rsidRPr="00CF22F3">
        <w:rPr>
          <w:b/>
          <w:bCs/>
        </w:rPr>
        <w:t>database</w:t>
      </w:r>
      <w:proofErr w:type="spellEnd"/>
      <w:r>
        <w:t xml:space="preserve"> en passant par :</w:t>
      </w:r>
    </w:p>
    <w:p w14:paraId="26A95305" w14:textId="77777777" w:rsidR="00413236" w:rsidRDefault="00413236" w:rsidP="00413236">
      <w:pPr>
        <w:spacing w:before="0" w:after="160"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8E2B963" wp14:editId="3CEEEB40">
                <wp:simplePos x="0" y="0"/>
                <wp:positionH relativeFrom="column">
                  <wp:posOffset>2552415</wp:posOffset>
                </wp:positionH>
                <wp:positionV relativeFrom="paragraph">
                  <wp:posOffset>2145910</wp:posOffset>
                </wp:positionV>
                <wp:extent cx="1274400" cy="30240"/>
                <wp:effectExtent l="95250" t="133350" r="116840" b="160655"/>
                <wp:wrapNone/>
                <wp:docPr id="139745853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744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D125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3" o:spid="_x0000_s1026" type="#_x0000_t75" style="position:absolute;margin-left:196.8pt;margin-top:160.45pt;width:108.85pt;height:1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">
                <v:imagedata r:id="rId11" o:title=""/>
              </v:shape>
            </w:pict>
          </mc:Fallback>
        </mc:AlternateContent>
      </w:r>
      <w:r w:rsidRPr="00CF22F3">
        <w:rPr>
          <w:noProof/>
        </w:rPr>
        <w:drawing>
          <wp:inline distT="0" distB="0" distL="0" distR="0" wp14:anchorId="34C3B963" wp14:editId="53ABDB36">
            <wp:extent cx="3848100" cy="2212221"/>
            <wp:effectExtent l="19050" t="19050" r="19050" b="17145"/>
            <wp:docPr id="1066154714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4714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866" cy="2216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F662CE" w14:textId="77777777" w:rsidR="00413236" w:rsidRDefault="00413236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B18D8ED" w14:textId="0E35AB39" w:rsidR="00AE7A10" w:rsidRDefault="00BF5BBA" w:rsidP="00AE7A10">
      <w:pPr>
        <w:pStyle w:val="Titre1"/>
      </w:pPr>
      <w:r>
        <w:lastRenderedPageBreak/>
        <w:t>Présentation générale</w:t>
      </w:r>
    </w:p>
    <w:p w14:paraId="414D1B73" w14:textId="5C3F64DB" w:rsidR="00AE7A10" w:rsidRDefault="00AE7A10" w:rsidP="00AE7A10">
      <w:pPr>
        <w:spacing w:before="0" w:after="160" w:line="259" w:lineRule="auto"/>
      </w:pPr>
    </w:p>
    <w:p w14:paraId="26E3B1E1" w14:textId="61D14314" w:rsidR="00BF5BBA" w:rsidRDefault="00BF5BBA" w:rsidP="00AE7A10">
      <w:pPr>
        <w:spacing w:before="0" w:after="160" w:line="259" w:lineRule="auto"/>
      </w:pPr>
      <w:r>
        <w:t>Ce laboratoire contient 3 sections différentes auxquel</w:t>
      </w:r>
      <w:r w:rsidR="009E44C8">
        <w:t>le</w:t>
      </w:r>
      <w:r>
        <w:t>s vous pouvez accéder à partir de la page d’accueil :</w:t>
      </w:r>
    </w:p>
    <w:p w14:paraId="28271D7B" w14:textId="6F8E27B3" w:rsidR="00BF5BBA" w:rsidRDefault="00BF5BBA" w:rsidP="00BF5BBA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>Données</w:t>
      </w:r>
    </w:p>
    <w:p w14:paraId="04F3676D" w14:textId="27FFDB5D" w:rsidR="00BF5BBA" w:rsidRDefault="00BF5BBA" w:rsidP="00BF5BBA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>Questions</w:t>
      </w:r>
    </w:p>
    <w:p w14:paraId="1AA1B957" w14:textId="3870F7FA" w:rsidR="00BF5BBA" w:rsidRDefault="00BF5BBA" w:rsidP="00BF5BBA">
      <w:pPr>
        <w:pStyle w:val="Paragraphedeliste"/>
        <w:numPr>
          <w:ilvl w:val="0"/>
          <w:numId w:val="25"/>
        </w:numPr>
        <w:spacing w:before="0" w:after="160" w:line="259" w:lineRule="auto"/>
      </w:pPr>
      <w:proofErr w:type="spellStart"/>
      <w:r>
        <w:t>TestData</w:t>
      </w:r>
      <w:proofErr w:type="spellEnd"/>
    </w:p>
    <w:p w14:paraId="710A2A37" w14:textId="3ADD89B3" w:rsidR="00BF5BBA" w:rsidRDefault="00BF5BBA" w:rsidP="00BF5BBA">
      <w:pPr>
        <w:spacing w:before="0" w:after="160" w:line="259" w:lineRule="auto"/>
      </w:pPr>
      <w:r>
        <w:t xml:space="preserve">La section </w:t>
      </w:r>
      <w:r w:rsidRPr="00BF5BBA">
        <w:rPr>
          <w:b/>
          <w:bCs/>
        </w:rPr>
        <w:t>Données</w:t>
      </w:r>
      <w:r>
        <w:t xml:space="preserve"> est simplement présente pour vous permettre de facilement voir les données présentes dans la base de données. Vous n’avez pas à la modifier</w:t>
      </w:r>
    </w:p>
    <w:p w14:paraId="5AB651FD" w14:textId="5DF8043F" w:rsidR="00BF5BBA" w:rsidRPr="00364654" w:rsidRDefault="00BF5BBA" w:rsidP="00BF5BBA">
      <w:pPr>
        <w:spacing w:before="0" w:after="160" w:line="259" w:lineRule="auto"/>
      </w:pPr>
      <w:r>
        <w:t xml:space="preserve">La section </w:t>
      </w:r>
      <w:r w:rsidRPr="00BF5BBA">
        <w:rPr>
          <w:b/>
          <w:bCs/>
        </w:rPr>
        <w:t>Questions</w:t>
      </w:r>
      <w:r>
        <w:t xml:space="preserve"> n’affiche présentement que des questions sans réponse avec des symboles rouges pour indiquer que la réponse est nulle o</w:t>
      </w:r>
      <w:r w:rsidR="00EF77D1">
        <w:t>u</w:t>
      </w:r>
      <w:r>
        <w:t xml:space="preserve"> qu’elle n’est pas la même entre </w:t>
      </w:r>
      <w:proofErr w:type="spellStart"/>
      <w:r>
        <w:t>Linq</w:t>
      </w:r>
      <w:proofErr w:type="spellEnd"/>
      <w:r>
        <w:t xml:space="preserve"> et Boucle. Pour chaque question, il faut trouver la réponse en utilisant une boucle de code normal</w:t>
      </w:r>
      <w:r w:rsidR="009E44C8">
        <w:t>e</w:t>
      </w:r>
      <w:r>
        <w:t xml:space="preserve"> et ensuite avec </w:t>
      </w:r>
      <w:proofErr w:type="spellStart"/>
      <w:r>
        <w:t>Linq</w:t>
      </w:r>
      <w:proofErr w:type="spellEnd"/>
      <w:r>
        <w:t xml:space="preserve"> et les passer au </w:t>
      </w:r>
      <w:proofErr w:type="spellStart"/>
      <w:r>
        <w:t>ViewModel</w:t>
      </w:r>
      <w:proofErr w:type="spellEnd"/>
      <w:r>
        <w:t>. (Plus</w:t>
      </w:r>
      <w:r w:rsidR="007B7F36">
        <w:t xml:space="preserve"> de</w:t>
      </w:r>
      <w:r>
        <w:t xml:space="preserve"> détails </w:t>
      </w:r>
      <w:r w:rsidR="009E44C8">
        <w:t xml:space="preserve">à </w:t>
      </w:r>
      <w:r>
        <w:t>la prochaine page!)</w:t>
      </w:r>
    </w:p>
    <w:p w14:paraId="2F50ABAA" w14:textId="5206E5F9" w:rsidR="000E7516" w:rsidRDefault="00BF5BBA" w:rsidP="000E7516">
      <w:r w:rsidRPr="00BF5BBA">
        <w:rPr>
          <w:noProof/>
        </w:rPr>
        <w:drawing>
          <wp:inline distT="0" distB="0" distL="0" distR="0" wp14:anchorId="6DB15B98" wp14:editId="5AEB5105">
            <wp:extent cx="2425148" cy="451622"/>
            <wp:effectExtent l="0" t="0" r="0" b="5715"/>
            <wp:docPr id="852810875" name="Image 1" descr="Une image contenant texte, Police, blanc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0875" name="Image 1" descr="Une image contenant texte, Police, blanc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795" cy="4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0564" w14:textId="78F88D9F" w:rsidR="00BF5BBA" w:rsidRDefault="00BF5BBA" w:rsidP="000E7516">
      <w:r>
        <w:t xml:space="preserve">La section </w:t>
      </w:r>
      <w:proofErr w:type="spellStart"/>
      <w:r w:rsidRPr="00BF5BBA">
        <w:rPr>
          <w:b/>
          <w:bCs/>
        </w:rPr>
        <w:t>TestData</w:t>
      </w:r>
      <w:proofErr w:type="spellEnd"/>
      <w:r>
        <w:t xml:space="preserve"> est simplement utilisée pour faire une démonstration en classe et vous permettre de l’essayer vous-même.</w:t>
      </w:r>
    </w:p>
    <w:p w14:paraId="2D503A08" w14:textId="77777777" w:rsidR="006935DC" w:rsidRDefault="006935DC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7C0DAC7" w14:textId="0CCCF142" w:rsidR="006935DC" w:rsidRDefault="006935DC" w:rsidP="006935DC">
      <w:pPr>
        <w:pStyle w:val="Titre1"/>
      </w:pPr>
      <w:r>
        <w:lastRenderedPageBreak/>
        <w:t>Utiliser des boucles et LINQ</w:t>
      </w:r>
    </w:p>
    <w:p w14:paraId="5C95B8BE" w14:textId="33DBF664" w:rsidR="006935DC" w:rsidRDefault="006935DC" w:rsidP="006935DC">
      <w:pPr>
        <w:pStyle w:val="Titre2"/>
      </w:pPr>
      <w:r>
        <w:t>Modifier Hom</w:t>
      </w:r>
      <w:r w:rsidR="00BC1AF4">
        <w:t>e</w:t>
      </w:r>
      <w:r>
        <w:t>Controller</w:t>
      </w:r>
    </w:p>
    <w:p w14:paraId="76DD308E" w14:textId="48846BD0" w:rsidR="006935DC" w:rsidRDefault="006935DC" w:rsidP="006935DC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Regardez dans le fichier </w:t>
      </w:r>
      <w:proofErr w:type="spellStart"/>
      <w:r>
        <w:t>HomeController</w:t>
      </w:r>
      <w:proofErr w:type="spellEnd"/>
      <w:r>
        <w:t>, il y</w:t>
      </w:r>
      <w:r w:rsidR="00B5003D">
        <w:t xml:space="preserve"> a</w:t>
      </w:r>
      <w:r>
        <w:t xml:space="preserve"> de nombreux TODOs avec du code à remplir pour ces méthodes:</w:t>
      </w:r>
    </w:p>
    <w:p w14:paraId="43FD9DC2" w14:textId="19B1928F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PrixPlatLePlusCher</w:t>
      </w:r>
      <w:proofErr w:type="spellEnd"/>
      <w:r>
        <w:t>(</w:t>
      </w:r>
      <w:proofErr w:type="gramEnd"/>
      <w:r>
        <w:t>)</w:t>
      </w:r>
    </w:p>
    <w:p w14:paraId="3B343F8C" w14:textId="1B07891A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ValeurTotalDesPlats</w:t>
      </w:r>
      <w:proofErr w:type="spellEnd"/>
      <w:r>
        <w:t>(</w:t>
      </w:r>
      <w:proofErr w:type="gramEnd"/>
      <w:r>
        <w:t>)</w:t>
      </w:r>
    </w:p>
    <w:p w14:paraId="6BA5410D" w14:textId="395BF3EA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ValeurTotalDesCommandes</w:t>
      </w:r>
      <w:proofErr w:type="spellEnd"/>
      <w:r w:rsidRPr="006935DC">
        <w:t>(</w:t>
      </w:r>
      <w:proofErr w:type="gramEnd"/>
      <w:r w:rsidRPr="006935DC">
        <w:t xml:space="preserve">string </w:t>
      </w:r>
      <w:proofErr w:type="spellStart"/>
      <w:r w:rsidRPr="006935DC">
        <w:t>nomClient</w:t>
      </w:r>
      <w:proofErr w:type="spellEnd"/>
      <w:r w:rsidRPr="006935DC">
        <w:t>)</w:t>
      </w:r>
    </w:p>
    <w:p w14:paraId="21DF4C95" w14:textId="7BAD3427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PrixCommandeLaPlusCher</w:t>
      </w:r>
      <w:proofErr w:type="spellEnd"/>
      <w:r>
        <w:t>(</w:t>
      </w:r>
      <w:proofErr w:type="gramEnd"/>
      <w:r>
        <w:t>)</w:t>
      </w:r>
    </w:p>
    <w:p w14:paraId="02AA82BE" w14:textId="053A2EF7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Vegetarien</w:t>
      </w:r>
      <w:proofErr w:type="spellEnd"/>
      <w:r w:rsidRPr="006935DC">
        <w:t>(</w:t>
      </w:r>
      <w:proofErr w:type="gramEnd"/>
      <w:r w:rsidRPr="006935DC">
        <w:t xml:space="preserve">string </w:t>
      </w:r>
      <w:proofErr w:type="spellStart"/>
      <w:r w:rsidRPr="006935DC">
        <w:t>nomDuResto</w:t>
      </w:r>
      <w:proofErr w:type="spellEnd"/>
      <w:r w:rsidRPr="006935DC">
        <w:t>)</w:t>
      </w:r>
    </w:p>
    <w:p w14:paraId="5F12E858" w14:textId="4F87A1AE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PlatsVegeOrdeCroissantDePrix</w:t>
      </w:r>
      <w:proofErr w:type="spellEnd"/>
      <w:r>
        <w:t>(</w:t>
      </w:r>
      <w:proofErr w:type="gramEnd"/>
      <w:r>
        <w:t>)</w:t>
      </w:r>
    </w:p>
    <w:p w14:paraId="72146262" w14:textId="020C0A44" w:rsidR="006935DC" w:rsidRDefault="006935DC" w:rsidP="006935DC">
      <w:pPr>
        <w:pStyle w:val="Paragraphedeliste"/>
        <w:numPr>
          <w:ilvl w:val="1"/>
          <w:numId w:val="6"/>
        </w:numPr>
        <w:spacing w:before="0" w:after="160" w:line="259" w:lineRule="auto"/>
      </w:pPr>
      <w:proofErr w:type="spellStart"/>
      <w:proofErr w:type="gramStart"/>
      <w:r w:rsidRPr="006935DC">
        <w:t>PlatsLesPlusChersOrdeDecroissantDePrix</w:t>
      </w:r>
      <w:proofErr w:type="spellEnd"/>
      <w:r w:rsidRPr="006935DC">
        <w:t>(</w:t>
      </w:r>
      <w:proofErr w:type="spellStart"/>
      <w:proofErr w:type="gramEnd"/>
      <w:r w:rsidRPr="006935DC">
        <w:t>int</w:t>
      </w:r>
      <w:proofErr w:type="spellEnd"/>
      <w:r w:rsidRPr="006935DC">
        <w:t xml:space="preserve"> </w:t>
      </w:r>
      <w:proofErr w:type="spellStart"/>
      <w:r w:rsidRPr="006935DC">
        <w:t>nbPlats</w:t>
      </w:r>
      <w:proofErr w:type="spellEnd"/>
      <w:r w:rsidRPr="006935DC">
        <w:t>)</w:t>
      </w:r>
    </w:p>
    <w:p w14:paraId="617534AD" w14:textId="20F3C067" w:rsidR="006935DC" w:rsidRDefault="00352618" w:rsidP="006935DC">
      <w:pPr>
        <w:spacing w:before="0" w:after="160" w:line="259" w:lineRule="auto"/>
      </w:pPr>
      <w:r>
        <w:t>V</w:t>
      </w:r>
      <w:r w:rsidR="006935DC">
        <w:t>oici un exemple qui permet de trouver le</w:t>
      </w:r>
      <w:r>
        <w:t xml:space="preserve"> nombre de</w:t>
      </w:r>
      <w:r w:rsidR="006935DC">
        <w:t xml:space="preserve"> plats qui coûtent plus </w:t>
      </w:r>
      <w:r w:rsidR="009E44C8">
        <w:t>de</w:t>
      </w:r>
      <w:r w:rsidR="006935DC">
        <w:t xml:space="preserve"> 10$ avec les deux techniques :</w:t>
      </w:r>
    </w:p>
    <w:p w14:paraId="42EB3D0F" w14:textId="09909286" w:rsidR="00352618" w:rsidRPr="000542E4" w:rsidRDefault="000542E4" w:rsidP="006935DC">
      <w:pPr>
        <w:spacing w:before="0" w:after="160" w:line="259" w:lineRule="auto"/>
      </w:pPr>
      <w:r w:rsidRPr="000542E4">
        <w:rPr>
          <w:noProof/>
        </w:rPr>
        <w:drawing>
          <wp:inline distT="0" distB="0" distL="0" distR="0" wp14:anchorId="371F47B9" wp14:editId="018E071F">
            <wp:extent cx="4559513" cy="286247"/>
            <wp:effectExtent l="0" t="0" r="0" b="0"/>
            <wp:docPr id="955834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4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513" cy="28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2E4">
        <w:t xml:space="preserve"> </w:t>
      </w:r>
      <w:proofErr w:type="gramStart"/>
      <w:r w:rsidRPr="000542E4">
        <w:t>avec</w:t>
      </w:r>
      <w:proofErr w:type="gramEnd"/>
      <w:r w:rsidRPr="000542E4">
        <w:t xml:space="preserve"> </w:t>
      </w:r>
      <w:proofErr w:type="spellStart"/>
      <w:r w:rsidRPr="000542E4">
        <w:rPr>
          <w:b/>
          <w:bCs/>
        </w:rPr>
        <w:t>Linq</w:t>
      </w:r>
      <w:proofErr w:type="spellEnd"/>
    </w:p>
    <w:p w14:paraId="6C027A64" w14:textId="513A18A5" w:rsidR="00352618" w:rsidRDefault="000542E4" w:rsidP="00352618">
      <w:pPr>
        <w:spacing w:before="0" w:after="160" w:line="259" w:lineRule="auto"/>
      </w:pPr>
      <w:r w:rsidRPr="000542E4">
        <w:rPr>
          <w:noProof/>
        </w:rPr>
        <w:drawing>
          <wp:inline distT="0" distB="0" distL="0" distR="0" wp14:anchorId="67047989" wp14:editId="662B5AAC">
            <wp:extent cx="2591162" cy="1066949"/>
            <wp:effectExtent l="0" t="0" r="0" b="0"/>
            <wp:docPr id="981940987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0987" name="Image 1" descr="Une image contenant texte, Police, capture d’écran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avec</w:t>
      </w:r>
      <w:proofErr w:type="gramEnd"/>
      <w:r>
        <w:t xml:space="preserve"> une </w:t>
      </w:r>
      <w:r w:rsidRPr="000542E4">
        <w:rPr>
          <w:b/>
          <w:bCs/>
        </w:rPr>
        <w:t>boucle</w:t>
      </w:r>
    </w:p>
    <w:p w14:paraId="4F2477B1" w14:textId="18B554D8" w:rsidR="006935DC" w:rsidRDefault="006935DC" w:rsidP="000E7516">
      <w:r>
        <w:t xml:space="preserve">Voici le résultat de la section </w:t>
      </w:r>
      <w:r w:rsidRPr="000542E4">
        <w:rPr>
          <w:b/>
          <w:bCs/>
        </w:rPr>
        <w:t>Questions</w:t>
      </w:r>
      <w:r>
        <w:t> une fois que vous aurez bien répondu à toutes les questions :</w:t>
      </w:r>
    </w:p>
    <w:p w14:paraId="1C7EF654" w14:textId="163EF804" w:rsidR="006935DC" w:rsidRDefault="001C120D" w:rsidP="000E7516">
      <w:r w:rsidRPr="001C120D">
        <w:rPr>
          <w:noProof/>
        </w:rPr>
        <w:drawing>
          <wp:inline distT="0" distB="0" distL="0" distR="0" wp14:anchorId="08BD61DC" wp14:editId="155AD1BD">
            <wp:extent cx="3555029" cy="3876675"/>
            <wp:effectExtent l="0" t="0" r="7620" b="0"/>
            <wp:docPr id="968842777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42777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21" cy="388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2BE3" w14:textId="324D7F87" w:rsidR="00B30475" w:rsidRDefault="00B30475">
      <w:r>
        <w:lastRenderedPageBreak/>
        <w:t>Et les deux listes :</w:t>
      </w:r>
    </w:p>
    <w:p w14:paraId="6913CB23" w14:textId="65F4ADEB" w:rsidR="00B30475" w:rsidRDefault="00B30475">
      <w:r w:rsidRPr="00CD6CCC">
        <w:rPr>
          <w:noProof/>
        </w:rPr>
        <w:drawing>
          <wp:inline distT="0" distB="0" distL="0" distR="0" wp14:anchorId="217D770D" wp14:editId="08C16F5D">
            <wp:extent cx="5692775" cy="3315694"/>
            <wp:effectExtent l="0" t="0" r="3175" b="0"/>
            <wp:docPr id="421539785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39785" name="Image 1" descr="Une image contenant texte, capture d’écran, nombre, Police&#10;&#10;Description générée automatiquement"/>
                    <pic:cNvPicPr/>
                  </pic:nvPicPr>
                  <pic:blipFill rotWithShape="1">
                    <a:blip r:embed="rId17"/>
                    <a:srcRect b="3833"/>
                    <a:stretch/>
                  </pic:blipFill>
                  <pic:spPr bwMode="auto">
                    <a:xfrm>
                      <a:off x="0" y="0"/>
                      <a:ext cx="5700082" cy="331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8A0AC" w14:textId="77777777" w:rsidR="00B30475" w:rsidRDefault="00B30475"/>
    <w:p w14:paraId="4427EEE4" w14:textId="77777777" w:rsidR="00B52489" w:rsidRPr="002E60F7" w:rsidRDefault="00B52489" w:rsidP="00B52489">
      <w:pPr>
        <w:pStyle w:val="Titre2"/>
      </w:pPr>
      <w:r w:rsidRPr="002E60F7">
        <w:t xml:space="preserve">Commentaires et validation (Commit) des changements dans le code </w:t>
      </w:r>
    </w:p>
    <w:p w14:paraId="4B04841C" w14:textId="27D17322" w:rsidR="00B52489" w:rsidRPr="002E60F7" w:rsidRDefault="00B52489" w:rsidP="00B52489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Dans </w:t>
      </w:r>
      <w:r>
        <w:t>Fork</w:t>
      </w:r>
      <w:r w:rsidRPr="002E60F7">
        <w:t>, assurez-vous d'être dans le bon dossier/repo</w:t>
      </w:r>
    </w:p>
    <w:p w14:paraId="074CF380" w14:textId="77777777" w:rsidR="00B52489" w:rsidRPr="002E60F7" w:rsidRDefault="00B52489" w:rsidP="00B52489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Cliquez sur </w:t>
      </w:r>
      <w:r>
        <w:rPr>
          <w:b/>
          <w:bCs/>
        </w:rPr>
        <w:t>Local</w:t>
      </w:r>
      <w:r w:rsidRPr="002E60F7">
        <w:rPr>
          <w:b/>
          <w:bCs/>
        </w:rPr>
        <w:t xml:space="preserve"> changes</w:t>
      </w:r>
    </w:p>
    <w:p w14:paraId="2E263A5C" w14:textId="77777777" w:rsidR="00B52489" w:rsidRPr="002E60F7" w:rsidRDefault="00B52489" w:rsidP="00B52489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>Validez les modification</w:t>
      </w:r>
      <w:r>
        <w:t xml:space="preserve">s et déplacez les fichiers vers la section </w:t>
      </w:r>
      <w:proofErr w:type="spellStart"/>
      <w:r w:rsidRPr="00AA253B">
        <w:rPr>
          <w:b/>
          <w:bCs/>
        </w:rPr>
        <w:t>Staged</w:t>
      </w:r>
      <w:proofErr w:type="spellEnd"/>
    </w:p>
    <w:p w14:paraId="0B99B27E" w14:textId="77777777" w:rsidR="00B52489" w:rsidRPr="002E60F7" w:rsidRDefault="00B52489" w:rsidP="00B52489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>Commentez en respectant les standards proposés:</w:t>
      </w:r>
    </w:p>
    <w:p w14:paraId="226141CD" w14:textId="43663497" w:rsidR="00B52489" w:rsidRPr="002E60F7" w:rsidRDefault="00B52489" w:rsidP="00B52489">
      <w:pPr>
        <w:pStyle w:val="Paragraphedeliste"/>
        <w:numPr>
          <w:ilvl w:val="1"/>
          <w:numId w:val="15"/>
        </w:numPr>
        <w:spacing w:before="0" w:after="160" w:line="259" w:lineRule="auto"/>
      </w:pPr>
      <w:proofErr w:type="spellStart"/>
      <w:r w:rsidRPr="002E60F7">
        <w:rPr>
          <w:b/>
          <w:bCs/>
        </w:rPr>
        <w:t>Summary</w:t>
      </w:r>
      <w:proofErr w:type="spellEnd"/>
      <w:r w:rsidRPr="002E60F7">
        <w:rPr>
          <w:b/>
          <w:bCs/>
        </w:rPr>
        <w:t> :</w:t>
      </w:r>
      <w:r w:rsidRPr="002E60F7">
        <w:t xml:space="preserve"> </w:t>
      </w:r>
      <w:r>
        <w:t>Ajout de la logique pour remplir la section Questions</w:t>
      </w:r>
    </w:p>
    <w:p w14:paraId="08260787" w14:textId="7B7AFC4D" w:rsidR="00B52489" w:rsidRPr="002E60F7" w:rsidRDefault="00B52489" w:rsidP="00B52489">
      <w:pPr>
        <w:pStyle w:val="Paragraphedeliste"/>
        <w:numPr>
          <w:ilvl w:val="1"/>
          <w:numId w:val="15"/>
        </w:numPr>
        <w:spacing w:before="0" w:after="160" w:line="259" w:lineRule="auto"/>
      </w:pPr>
      <w:r w:rsidRPr="002E60F7">
        <w:rPr>
          <w:b/>
          <w:bCs/>
        </w:rPr>
        <w:t>Description</w:t>
      </w:r>
      <w:r w:rsidRPr="002E60F7">
        <w:t xml:space="preserve">: Ajout </w:t>
      </w:r>
      <w:r>
        <w:t xml:space="preserve">de logique en utilisant des boucles et </w:t>
      </w:r>
      <w:proofErr w:type="spellStart"/>
      <w:r>
        <w:t>Linq</w:t>
      </w:r>
      <w:proofErr w:type="spellEnd"/>
      <w:r>
        <w:t xml:space="preserve"> pour rem</w:t>
      </w:r>
      <w:r w:rsidR="00565BD6">
        <w:t>p</w:t>
      </w:r>
      <w:r>
        <w:t xml:space="preserve">lir les </w:t>
      </w:r>
      <w:proofErr w:type="spellStart"/>
      <w:r>
        <w:t>ViewModels</w:t>
      </w:r>
      <w:proofErr w:type="spellEnd"/>
      <w:r>
        <w:t xml:space="preserve"> utilisés pour afficher la section Questions</w:t>
      </w:r>
    </w:p>
    <w:p w14:paraId="35FB8668" w14:textId="77777777" w:rsidR="00B52489" w:rsidRPr="002E60F7" w:rsidRDefault="00B52489" w:rsidP="00B52489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Cliquez sur </w:t>
      </w:r>
      <w:r w:rsidRPr="002E60F7">
        <w:rPr>
          <w:b/>
          <w:bCs/>
        </w:rPr>
        <w:t>Commit</w:t>
      </w:r>
    </w:p>
    <w:p w14:paraId="0D601EBF" w14:textId="77777777" w:rsidR="00B52489" w:rsidRPr="002E60F7" w:rsidRDefault="00B52489" w:rsidP="00B52489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"Poussez" </w:t>
      </w:r>
      <w:r w:rsidRPr="002E60F7">
        <w:rPr>
          <w:b/>
          <w:bCs/>
        </w:rPr>
        <w:t>Push</w:t>
      </w:r>
      <w:r w:rsidRPr="002E60F7">
        <w:t xml:space="preserve"> les modifications sur le repo en ligne </w:t>
      </w:r>
      <w:proofErr w:type="spellStart"/>
      <w:r w:rsidRPr="002E60F7">
        <w:rPr>
          <w:b/>
          <w:bCs/>
        </w:rPr>
        <w:t>Remote</w:t>
      </w:r>
      <w:proofErr w:type="spellEnd"/>
      <w:r w:rsidRPr="002E60F7">
        <w:t xml:space="preserve">: cliquez sur </w:t>
      </w:r>
      <w:r w:rsidRPr="002E60F7">
        <w:rPr>
          <w:noProof/>
        </w:rPr>
        <w:drawing>
          <wp:inline distT="0" distB="0" distL="0" distR="0" wp14:anchorId="3B884C7F" wp14:editId="76EB6612">
            <wp:extent cx="232486" cy="311742"/>
            <wp:effectExtent l="0" t="0" r="0" b="0"/>
            <wp:docPr id="1170067507" name="Image 1170067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89D1" w14:textId="77777777" w:rsidR="00B52489" w:rsidRPr="00B30475" w:rsidRDefault="00B52489"/>
    <w:p w14:paraId="17C72CA4" w14:textId="79CF2290" w:rsidR="006935DC" w:rsidRDefault="006935DC" w:rsidP="006935DC">
      <w:pPr>
        <w:pStyle w:val="Titre1"/>
      </w:pPr>
      <w:r>
        <w:t>Ajouter des données de SEED</w:t>
      </w:r>
    </w:p>
    <w:p w14:paraId="4F08563C" w14:textId="777FC384" w:rsidR="006935DC" w:rsidRDefault="00B30475" w:rsidP="006935DC">
      <w:pPr>
        <w:pStyle w:val="Titre2"/>
      </w:pPr>
      <w:r>
        <w:t>MODIFIER</w:t>
      </w:r>
      <w:r w:rsidR="006935DC">
        <w:t xml:space="preserve"> </w:t>
      </w:r>
      <w:r>
        <w:t>LE</w:t>
      </w:r>
      <w:r w:rsidR="006935DC">
        <w:t xml:space="preserve"> seed</w:t>
      </w:r>
    </w:p>
    <w:p w14:paraId="7599A2CB" w14:textId="497C48FF" w:rsidR="00B30475" w:rsidRDefault="00B30475" w:rsidP="006935DC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le fichier </w:t>
      </w:r>
      <w:proofErr w:type="spellStart"/>
      <w:r>
        <w:t>LinqEtSeedEFContext</w:t>
      </w:r>
      <w:proofErr w:type="spellEnd"/>
      <w:r>
        <w:t xml:space="preserve"> pour ajouter une nouvelle commande. Cette commande a lieu le 4 mai 2022 au restaurant Le Bistro. Elle contient </w:t>
      </w:r>
      <w:r w:rsidRPr="00B30475">
        <w:rPr>
          <w:b/>
          <w:bCs/>
        </w:rPr>
        <w:t>3</w:t>
      </w:r>
      <w:r>
        <w:t xml:space="preserve"> « poulet aux gingembre » et </w:t>
      </w:r>
      <w:r w:rsidRPr="00B30475">
        <w:rPr>
          <w:b/>
          <w:bCs/>
        </w:rPr>
        <w:t>3</w:t>
      </w:r>
      <w:r>
        <w:t xml:space="preserve"> « tofu au gingembre ».</w:t>
      </w:r>
    </w:p>
    <w:p w14:paraId="0DE120A7" w14:textId="2395A13C" w:rsidR="006935DC" w:rsidRDefault="00B30475" w:rsidP="006935DC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N’oubliez pas de faire une </w:t>
      </w:r>
      <w:r w:rsidRPr="00C67936">
        <w:rPr>
          <w:b/>
          <w:bCs/>
        </w:rPr>
        <w:t>migration</w:t>
      </w:r>
      <w:r>
        <w:t xml:space="preserve"> et un </w:t>
      </w:r>
      <w:r w:rsidR="006935DC">
        <w:rPr>
          <w:b/>
          <w:bCs/>
        </w:rPr>
        <w:t>update-</w:t>
      </w:r>
      <w:proofErr w:type="spellStart"/>
      <w:r w:rsidR="006935DC">
        <w:rPr>
          <w:b/>
          <w:bCs/>
        </w:rPr>
        <w:t>database</w:t>
      </w:r>
      <w:proofErr w:type="spellEnd"/>
      <w:r w:rsidR="006935DC">
        <w:rPr>
          <w:b/>
          <w:bCs/>
        </w:rPr>
        <w:t xml:space="preserve"> </w:t>
      </w:r>
      <w:r w:rsidR="006935DC">
        <w:t>afin d’</w:t>
      </w:r>
      <w:r>
        <w:t xml:space="preserve">appliquer les changements au </w:t>
      </w:r>
      <w:proofErr w:type="spellStart"/>
      <w:r>
        <w:t>seed</w:t>
      </w:r>
      <w:proofErr w:type="spellEnd"/>
      <w:r>
        <w:t>.</w:t>
      </w:r>
    </w:p>
    <w:p w14:paraId="32648BDB" w14:textId="6D5411D2" w:rsidR="00B30475" w:rsidRDefault="00B30475" w:rsidP="00B30475">
      <w:pPr>
        <w:spacing w:before="0" w:after="160" w:line="259" w:lineRule="auto"/>
      </w:pPr>
      <w:r>
        <w:t>Les données affichées vont maintenant être différentes dans la section commande.</w:t>
      </w:r>
    </w:p>
    <w:p w14:paraId="1864C7DC" w14:textId="187A5D5C" w:rsidR="00B30475" w:rsidRDefault="00B30475" w:rsidP="00B30475">
      <w:pPr>
        <w:spacing w:before="0" w:after="160" w:line="259" w:lineRule="auto"/>
      </w:pPr>
      <w:r>
        <w:t>La réponse à la question suivante doit également être différente :</w:t>
      </w:r>
    </w:p>
    <w:p w14:paraId="55D8245F" w14:textId="0E6D0B48" w:rsidR="00B30475" w:rsidRDefault="00B30475" w:rsidP="00B30475">
      <w:pPr>
        <w:spacing w:before="0" w:after="160" w:line="259" w:lineRule="auto"/>
      </w:pPr>
      <w:r w:rsidRPr="00CD6CCC">
        <w:rPr>
          <w:noProof/>
        </w:rPr>
        <w:lastRenderedPageBreak/>
        <w:drawing>
          <wp:inline distT="0" distB="0" distL="0" distR="0" wp14:anchorId="08567DE9" wp14:editId="3C2CB73B">
            <wp:extent cx="3530379" cy="525801"/>
            <wp:effectExtent l="0" t="0" r="0" b="7620"/>
            <wp:docPr id="40543760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760" name="Image 1" descr="Une image contenant texte, Police, capture d’écran, lign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5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4DD6" w14:textId="12554D7C" w:rsidR="00B30475" w:rsidRDefault="00B30475">
      <w:pPr>
        <w:rPr>
          <w:caps/>
          <w:spacing w:val="15"/>
        </w:rPr>
      </w:pPr>
    </w:p>
    <w:p w14:paraId="4AF8F335" w14:textId="76FE563D" w:rsidR="003A1802" w:rsidRPr="002E60F7" w:rsidRDefault="003A1802" w:rsidP="003A1802">
      <w:pPr>
        <w:pStyle w:val="Titre2"/>
      </w:pPr>
      <w:r w:rsidRPr="002E60F7">
        <w:t xml:space="preserve">Commentaires et validation (Commit) des changements dans le code </w:t>
      </w:r>
    </w:p>
    <w:p w14:paraId="4B971949" w14:textId="293AA556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Dans </w:t>
      </w:r>
      <w:r w:rsidR="00AA253B">
        <w:t>Fork</w:t>
      </w:r>
      <w:r w:rsidRPr="002E60F7">
        <w:t>, assurez-vous d'être dans le bon dossier/repo</w:t>
      </w:r>
    </w:p>
    <w:p w14:paraId="7EB1E7F9" w14:textId="4E0FF065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Cliquez sur </w:t>
      </w:r>
      <w:r w:rsidR="00AA253B">
        <w:rPr>
          <w:b/>
          <w:bCs/>
        </w:rPr>
        <w:t>Local</w:t>
      </w:r>
      <w:r w:rsidRPr="002E60F7">
        <w:rPr>
          <w:b/>
          <w:bCs/>
        </w:rPr>
        <w:t xml:space="preserve"> changes</w:t>
      </w:r>
    </w:p>
    <w:p w14:paraId="0A1D2F3A" w14:textId="744BDA1E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>Validez les modification</w:t>
      </w:r>
      <w:r w:rsidR="00AA253B">
        <w:t xml:space="preserve">s et déplacez les fichiers vers la section </w:t>
      </w:r>
      <w:proofErr w:type="spellStart"/>
      <w:r w:rsidR="00AA253B" w:rsidRPr="00AA253B">
        <w:rPr>
          <w:b/>
          <w:bCs/>
        </w:rPr>
        <w:t>Staged</w:t>
      </w:r>
      <w:proofErr w:type="spellEnd"/>
    </w:p>
    <w:p w14:paraId="1CA9699D" w14:textId="1CFBA9FC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>Commentez en respectant les standards proposés:</w:t>
      </w:r>
    </w:p>
    <w:p w14:paraId="2A455F96" w14:textId="5FFCF4C0" w:rsidR="003A1802" w:rsidRPr="002E60F7" w:rsidRDefault="003A1802" w:rsidP="003A1802">
      <w:pPr>
        <w:pStyle w:val="Paragraphedeliste"/>
        <w:numPr>
          <w:ilvl w:val="1"/>
          <w:numId w:val="15"/>
        </w:numPr>
        <w:spacing w:before="0" w:after="160" w:line="259" w:lineRule="auto"/>
      </w:pPr>
      <w:proofErr w:type="spellStart"/>
      <w:r w:rsidRPr="002E60F7">
        <w:rPr>
          <w:b/>
          <w:bCs/>
        </w:rPr>
        <w:t>Summary</w:t>
      </w:r>
      <w:proofErr w:type="spellEnd"/>
      <w:r w:rsidRPr="002E60F7">
        <w:rPr>
          <w:b/>
          <w:bCs/>
        </w:rPr>
        <w:t> :</w:t>
      </w:r>
      <w:r w:rsidRPr="002E60F7">
        <w:t xml:space="preserve"> </w:t>
      </w:r>
      <w:r w:rsidR="00B30475">
        <w:t>Ajout d’une commande</w:t>
      </w:r>
    </w:p>
    <w:p w14:paraId="4270D622" w14:textId="0F3A0837" w:rsidR="003A1802" w:rsidRPr="002E60F7" w:rsidRDefault="003A1802" w:rsidP="003A1802">
      <w:pPr>
        <w:pStyle w:val="Paragraphedeliste"/>
        <w:numPr>
          <w:ilvl w:val="1"/>
          <w:numId w:val="15"/>
        </w:numPr>
        <w:spacing w:before="0" w:after="160" w:line="259" w:lineRule="auto"/>
      </w:pPr>
      <w:r w:rsidRPr="002E60F7">
        <w:rPr>
          <w:b/>
          <w:bCs/>
        </w:rPr>
        <w:t>Description</w:t>
      </w:r>
      <w:r w:rsidRPr="002E60F7">
        <w:t xml:space="preserve">: Ajout </w:t>
      </w:r>
      <w:r w:rsidR="007B4B65">
        <w:t>d</w:t>
      </w:r>
      <w:r w:rsidR="00B30475">
        <w:t xml:space="preserve">’une nouvelle commande dans le </w:t>
      </w:r>
      <w:proofErr w:type="spellStart"/>
      <w:r w:rsidR="00B30475">
        <w:t>seed</w:t>
      </w:r>
      <w:proofErr w:type="spellEnd"/>
    </w:p>
    <w:p w14:paraId="7DD3AB9E" w14:textId="77777777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Cliquez sur </w:t>
      </w:r>
      <w:r w:rsidRPr="002E60F7">
        <w:rPr>
          <w:b/>
          <w:bCs/>
        </w:rPr>
        <w:t>Commit</w:t>
      </w:r>
    </w:p>
    <w:p w14:paraId="3C6BC15D" w14:textId="77777777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"Poussez" </w:t>
      </w:r>
      <w:r w:rsidRPr="002E60F7">
        <w:rPr>
          <w:b/>
          <w:bCs/>
        </w:rPr>
        <w:t>Push</w:t>
      </w:r>
      <w:r w:rsidRPr="002E60F7">
        <w:t xml:space="preserve"> les modifications sur le repo en ligne </w:t>
      </w:r>
      <w:proofErr w:type="spellStart"/>
      <w:r w:rsidRPr="002E60F7">
        <w:rPr>
          <w:b/>
          <w:bCs/>
        </w:rPr>
        <w:t>Remote</w:t>
      </w:r>
      <w:proofErr w:type="spellEnd"/>
      <w:r w:rsidRPr="002E60F7">
        <w:t xml:space="preserve">: cliquez sur </w:t>
      </w:r>
      <w:r w:rsidRPr="002E60F7">
        <w:rPr>
          <w:noProof/>
        </w:rPr>
        <w:drawing>
          <wp:inline distT="0" distB="0" distL="0" distR="0" wp14:anchorId="682CB80F" wp14:editId="169DF616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C499" w14:textId="5044E2D4" w:rsidR="00C615B3" w:rsidRPr="001A080B" w:rsidRDefault="00C615B3" w:rsidP="00C615B3">
      <w:pPr>
        <w:rPr>
          <w:b/>
          <w:bCs/>
          <w:sz w:val="28"/>
          <w:szCs w:val="28"/>
          <w:u w:val="single"/>
        </w:rPr>
      </w:pPr>
    </w:p>
    <w:p w14:paraId="50FFEDF4" w14:textId="763FA152" w:rsidR="00C615B3" w:rsidRDefault="00C615B3" w:rsidP="00C615B3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p w14:paraId="31202731" w14:textId="77777777" w:rsidR="00C615B3" w:rsidRPr="00403EAA" w:rsidRDefault="00C615B3" w:rsidP="006346F2"/>
    <w:sectPr w:rsidR="00C615B3" w:rsidRPr="00403EAA" w:rsidSect="000440BA">
      <w:headerReference w:type="default" r:id="rId20"/>
      <w:footerReference w:type="default" r:id="rId2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0F3C9" w14:textId="77777777" w:rsidR="00563F80" w:rsidRDefault="00563F80" w:rsidP="000440BA">
      <w:r>
        <w:separator/>
      </w:r>
    </w:p>
  </w:endnote>
  <w:endnote w:type="continuationSeparator" w:id="0">
    <w:p w14:paraId="74E540D2" w14:textId="77777777" w:rsidR="00563F80" w:rsidRDefault="00563F80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6A27B6C1" w:rsidR="000440BA" w:rsidRDefault="006935DC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Mathieu Briau</w:t>
    </w:r>
    <w:r w:rsidR="00497FB0">
      <w:tab/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3818" w14:textId="77777777" w:rsidR="00563F80" w:rsidRDefault="00563F80" w:rsidP="000440BA">
      <w:r>
        <w:separator/>
      </w:r>
    </w:p>
  </w:footnote>
  <w:footnote w:type="continuationSeparator" w:id="0">
    <w:p w14:paraId="7B256ECF" w14:textId="77777777" w:rsidR="00563F80" w:rsidRDefault="00563F80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0DAF8D7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4B10C3">
      <w:t>S</w:t>
    </w:r>
    <w:r w:rsidR="0081663B">
      <w:t xml:space="preserve">éance </w:t>
    </w:r>
    <w:r w:rsidR="00A1607C">
      <w:t>0</w:t>
    </w:r>
    <w:r w:rsidR="00C8261F">
      <w:t>6</w:t>
    </w:r>
    <w:r w:rsidR="0081663B">
      <w:t xml:space="preserve"> </w:t>
    </w:r>
    <w:r>
      <w:t xml:space="preserve">Laboratoire </w:t>
    </w:r>
    <w:r w:rsidR="0081663B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11D"/>
    <w:multiLevelType w:val="hybridMultilevel"/>
    <w:tmpl w:val="1B421D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2D7D"/>
    <w:multiLevelType w:val="hybridMultilevel"/>
    <w:tmpl w:val="0130D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3792"/>
    <w:multiLevelType w:val="hybridMultilevel"/>
    <w:tmpl w:val="43A2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046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7A21"/>
    <w:multiLevelType w:val="multilevel"/>
    <w:tmpl w:val="220A4A7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672DB2"/>
    <w:multiLevelType w:val="hybridMultilevel"/>
    <w:tmpl w:val="1A5A3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130EB"/>
    <w:multiLevelType w:val="multilevel"/>
    <w:tmpl w:val="D1EC06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F6F4702"/>
    <w:multiLevelType w:val="hybridMultilevel"/>
    <w:tmpl w:val="D75443E2"/>
    <w:lvl w:ilvl="0" w:tplc="C8E0C5E4">
      <w:start w:val="1"/>
      <w:numFmt w:val="decimal"/>
      <w:lvlText w:val="%1."/>
      <w:lvlJc w:val="left"/>
      <w:pPr>
        <w:ind w:left="720" w:hanging="360"/>
      </w:pPr>
      <w:rPr>
        <w:lang w:val="en-C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61410"/>
    <w:multiLevelType w:val="hybridMultilevel"/>
    <w:tmpl w:val="AB8EE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53F3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3311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C13210"/>
    <w:multiLevelType w:val="hybridMultilevel"/>
    <w:tmpl w:val="2B0844B0"/>
    <w:lvl w:ilvl="0" w:tplc="A6545B4E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F297A"/>
    <w:multiLevelType w:val="hybridMultilevel"/>
    <w:tmpl w:val="43A2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740714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6FD3DB4"/>
    <w:multiLevelType w:val="hybridMultilevel"/>
    <w:tmpl w:val="AB8EE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D3F1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71E42"/>
    <w:multiLevelType w:val="hybridMultilevel"/>
    <w:tmpl w:val="FF4244FE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543595E"/>
    <w:multiLevelType w:val="hybridMultilevel"/>
    <w:tmpl w:val="1A5A3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C564A"/>
    <w:multiLevelType w:val="hybridMultilevel"/>
    <w:tmpl w:val="E3FE1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966E19"/>
    <w:multiLevelType w:val="hybridMultilevel"/>
    <w:tmpl w:val="8EE45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E26A7"/>
    <w:multiLevelType w:val="hybridMultilevel"/>
    <w:tmpl w:val="43A2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24524">
    <w:abstractNumId w:val="16"/>
    <w:lvlOverride w:ilvl="0">
      <w:startOverride w:val="1"/>
    </w:lvlOverride>
  </w:num>
  <w:num w:numId="2" w16cid:durableId="195510674">
    <w:abstractNumId w:val="2"/>
  </w:num>
  <w:num w:numId="3" w16cid:durableId="575211737">
    <w:abstractNumId w:val="8"/>
  </w:num>
  <w:num w:numId="4" w16cid:durableId="234321041">
    <w:abstractNumId w:val="6"/>
  </w:num>
  <w:num w:numId="5" w16cid:durableId="1486433149">
    <w:abstractNumId w:val="4"/>
  </w:num>
  <w:num w:numId="6" w16cid:durableId="1074860078">
    <w:abstractNumId w:val="18"/>
  </w:num>
  <w:num w:numId="7" w16cid:durableId="1533690113">
    <w:abstractNumId w:val="3"/>
  </w:num>
  <w:num w:numId="8" w16cid:durableId="2129742167">
    <w:abstractNumId w:val="5"/>
  </w:num>
  <w:num w:numId="9" w16cid:durableId="1621914830">
    <w:abstractNumId w:val="1"/>
  </w:num>
  <w:num w:numId="10" w16cid:durableId="398601681">
    <w:abstractNumId w:val="23"/>
  </w:num>
  <w:num w:numId="11" w16cid:durableId="1972245096">
    <w:abstractNumId w:val="14"/>
  </w:num>
  <w:num w:numId="12" w16cid:durableId="1287077740">
    <w:abstractNumId w:val="9"/>
  </w:num>
  <w:num w:numId="13" w16cid:durableId="80151180">
    <w:abstractNumId w:val="17"/>
  </w:num>
  <w:num w:numId="14" w16cid:durableId="1371225140">
    <w:abstractNumId w:val="7"/>
  </w:num>
  <w:num w:numId="15" w16cid:durableId="1394229835">
    <w:abstractNumId w:val="11"/>
  </w:num>
  <w:num w:numId="16" w16cid:durableId="300690219">
    <w:abstractNumId w:val="22"/>
  </w:num>
  <w:num w:numId="17" w16cid:durableId="564605549">
    <w:abstractNumId w:val="20"/>
  </w:num>
  <w:num w:numId="18" w16cid:durableId="1532841269">
    <w:abstractNumId w:val="12"/>
  </w:num>
  <w:num w:numId="19" w16cid:durableId="1734304411">
    <w:abstractNumId w:val="10"/>
  </w:num>
  <w:num w:numId="20" w16cid:durableId="613830564">
    <w:abstractNumId w:val="0"/>
  </w:num>
  <w:num w:numId="21" w16cid:durableId="1239514660">
    <w:abstractNumId w:val="19"/>
  </w:num>
  <w:num w:numId="22" w16cid:durableId="213741598">
    <w:abstractNumId w:val="24"/>
  </w:num>
  <w:num w:numId="23" w16cid:durableId="225725587">
    <w:abstractNumId w:val="21"/>
  </w:num>
  <w:num w:numId="24" w16cid:durableId="927078905">
    <w:abstractNumId w:val="15"/>
  </w:num>
  <w:num w:numId="25" w16cid:durableId="582571822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0644"/>
    <w:rsid w:val="00011432"/>
    <w:rsid w:val="00015B8D"/>
    <w:rsid w:val="000161E3"/>
    <w:rsid w:val="000223F6"/>
    <w:rsid w:val="00022C33"/>
    <w:rsid w:val="0002536D"/>
    <w:rsid w:val="00031022"/>
    <w:rsid w:val="00032506"/>
    <w:rsid w:val="0003310A"/>
    <w:rsid w:val="00034C0A"/>
    <w:rsid w:val="0003628D"/>
    <w:rsid w:val="000440BA"/>
    <w:rsid w:val="00050D72"/>
    <w:rsid w:val="000542E4"/>
    <w:rsid w:val="00061D50"/>
    <w:rsid w:val="00062E8B"/>
    <w:rsid w:val="00064FC3"/>
    <w:rsid w:val="00066A5F"/>
    <w:rsid w:val="00074B86"/>
    <w:rsid w:val="00080C7D"/>
    <w:rsid w:val="00082260"/>
    <w:rsid w:val="000A04B2"/>
    <w:rsid w:val="000A455C"/>
    <w:rsid w:val="000A601C"/>
    <w:rsid w:val="000A6850"/>
    <w:rsid w:val="000B0D93"/>
    <w:rsid w:val="000B366C"/>
    <w:rsid w:val="000B5C37"/>
    <w:rsid w:val="000B63F6"/>
    <w:rsid w:val="000B6F96"/>
    <w:rsid w:val="000C0C60"/>
    <w:rsid w:val="000C1240"/>
    <w:rsid w:val="000C215B"/>
    <w:rsid w:val="000C2C8B"/>
    <w:rsid w:val="000C3C8E"/>
    <w:rsid w:val="000C5E4B"/>
    <w:rsid w:val="000C6AA4"/>
    <w:rsid w:val="000D42FE"/>
    <w:rsid w:val="000D5254"/>
    <w:rsid w:val="000D5AC5"/>
    <w:rsid w:val="000E1CA1"/>
    <w:rsid w:val="000E51AA"/>
    <w:rsid w:val="000E7516"/>
    <w:rsid w:val="000F0211"/>
    <w:rsid w:val="000F06F3"/>
    <w:rsid w:val="000F20BD"/>
    <w:rsid w:val="000F2AF7"/>
    <w:rsid w:val="000F4766"/>
    <w:rsid w:val="00101330"/>
    <w:rsid w:val="001025E3"/>
    <w:rsid w:val="00104D30"/>
    <w:rsid w:val="00111D92"/>
    <w:rsid w:val="0011298D"/>
    <w:rsid w:val="00112AE3"/>
    <w:rsid w:val="00113B62"/>
    <w:rsid w:val="00121F4B"/>
    <w:rsid w:val="00123228"/>
    <w:rsid w:val="00125695"/>
    <w:rsid w:val="00131114"/>
    <w:rsid w:val="001420F9"/>
    <w:rsid w:val="001424BE"/>
    <w:rsid w:val="00143E75"/>
    <w:rsid w:val="00145E8D"/>
    <w:rsid w:val="00152EDB"/>
    <w:rsid w:val="00156331"/>
    <w:rsid w:val="00156BF6"/>
    <w:rsid w:val="001671CF"/>
    <w:rsid w:val="001676E8"/>
    <w:rsid w:val="00167DF3"/>
    <w:rsid w:val="00167E16"/>
    <w:rsid w:val="00172A7F"/>
    <w:rsid w:val="00177794"/>
    <w:rsid w:val="00184D1D"/>
    <w:rsid w:val="00187634"/>
    <w:rsid w:val="00191B8A"/>
    <w:rsid w:val="00194084"/>
    <w:rsid w:val="00195EDD"/>
    <w:rsid w:val="001A080B"/>
    <w:rsid w:val="001A2469"/>
    <w:rsid w:val="001A3F9F"/>
    <w:rsid w:val="001A4FF9"/>
    <w:rsid w:val="001A7E3F"/>
    <w:rsid w:val="001B2327"/>
    <w:rsid w:val="001B5910"/>
    <w:rsid w:val="001B6C2E"/>
    <w:rsid w:val="001B7F8B"/>
    <w:rsid w:val="001C120D"/>
    <w:rsid w:val="001C3F3C"/>
    <w:rsid w:val="001C44A3"/>
    <w:rsid w:val="001C6BAB"/>
    <w:rsid w:val="001D0457"/>
    <w:rsid w:val="001D07D9"/>
    <w:rsid w:val="001D0881"/>
    <w:rsid w:val="001E50C1"/>
    <w:rsid w:val="001E625D"/>
    <w:rsid w:val="001F0CE2"/>
    <w:rsid w:val="001F2EC9"/>
    <w:rsid w:val="001F7F00"/>
    <w:rsid w:val="00203A45"/>
    <w:rsid w:val="0021022E"/>
    <w:rsid w:val="002104D0"/>
    <w:rsid w:val="00210EF4"/>
    <w:rsid w:val="00224869"/>
    <w:rsid w:val="00225057"/>
    <w:rsid w:val="00234C76"/>
    <w:rsid w:val="00235F61"/>
    <w:rsid w:val="002404CC"/>
    <w:rsid w:val="00247D88"/>
    <w:rsid w:val="00251BCC"/>
    <w:rsid w:val="00257350"/>
    <w:rsid w:val="00267B80"/>
    <w:rsid w:val="00267C05"/>
    <w:rsid w:val="002726A0"/>
    <w:rsid w:val="002733ED"/>
    <w:rsid w:val="002801F3"/>
    <w:rsid w:val="002809FB"/>
    <w:rsid w:val="00283295"/>
    <w:rsid w:val="00285283"/>
    <w:rsid w:val="00290329"/>
    <w:rsid w:val="00291FF1"/>
    <w:rsid w:val="002925D9"/>
    <w:rsid w:val="00293184"/>
    <w:rsid w:val="00294642"/>
    <w:rsid w:val="00297AF9"/>
    <w:rsid w:val="00297C90"/>
    <w:rsid w:val="002A0565"/>
    <w:rsid w:val="002A2840"/>
    <w:rsid w:val="002A29A5"/>
    <w:rsid w:val="002A5006"/>
    <w:rsid w:val="002A6644"/>
    <w:rsid w:val="002B44B9"/>
    <w:rsid w:val="002B61D7"/>
    <w:rsid w:val="002B7DBA"/>
    <w:rsid w:val="002C5B90"/>
    <w:rsid w:val="002C7216"/>
    <w:rsid w:val="002E0E36"/>
    <w:rsid w:val="002E19E4"/>
    <w:rsid w:val="002E60F7"/>
    <w:rsid w:val="003044E7"/>
    <w:rsid w:val="00305784"/>
    <w:rsid w:val="00312840"/>
    <w:rsid w:val="00312C87"/>
    <w:rsid w:val="00316592"/>
    <w:rsid w:val="00317CB5"/>
    <w:rsid w:val="0032156B"/>
    <w:rsid w:val="003243DC"/>
    <w:rsid w:val="0032587F"/>
    <w:rsid w:val="003303A3"/>
    <w:rsid w:val="003315F4"/>
    <w:rsid w:val="0033304B"/>
    <w:rsid w:val="00336EF7"/>
    <w:rsid w:val="00341021"/>
    <w:rsid w:val="003450BE"/>
    <w:rsid w:val="00347D6D"/>
    <w:rsid w:val="00350198"/>
    <w:rsid w:val="00351B98"/>
    <w:rsid w:val="0035230F"/>
    <w:rsid w:val="00352618"/>
    <w:rsid w:val="003562EE"/>
    <w:rsid w:val="00357123"/>
    <w:rsid w:val="003604C8"/>
    <w:rsid w:val="0036097B"/>
    <w:rsid w:val="003619B7"/>
    <w:rsid w:val="00364654"/>
    <w:rsid w:val="003670F3"/>
    <w:rsid w:val="00370D62"/>
    <w:rsid w:val="00375A4B"/>
    <w:rsid w:val="00381B3A"/>
    <w:rsid w:val="00383C59"/>
    <w:rsid w:val="0038553B"/>
    <w:rsid w:val="00392798"/>
    <w:rsid w:val="003A0AF1"/>
    <w:rsid w:val="003A1802"/>
    <w:rsid w:val="003B0636"/>
    <w:rsid w:val="003B1249"/>
    <w:rsid w:val="003B2F05"/>
    <w:rsid w:val="003B4C01"/>
    <w:rsid w:val="003B4F7B"/>
    <w:rsid w:val="003B5399"/>
    <w:rsid w:val="003B6E65"/>
    <w:rsid w:val="003C1F6B"/>
    <w:rsid w:val="003C3D36"/>
    <w:rsid w:val="003C4CD7"/>
    <w:rsid w:val="003D4135"/>
    <w:rsid w:val="003E01DD"/>
    <w:rsid w:val="003E0918"/>
    <w:rsid w:val="003E2309"/>
    <w:rsid w:val="003E270B"/>
    <w:rsid w:val="003E2A4F"/>
    <w:rsid w:val="003E4C66"/>
    <w:rsid w:val="003F416C"/>
    <w:rsid w:val="00403EAA"/>
    <w:rsid w:val="004047ED"/>
    <w:rsid w:val="00406B91"/>
    <w:rsid w:val="00407250"/>
    <w:rsid w:val="0041099F"/>
    <w:rsid w:val="0041249E"/>
    <w:rsid w:val="00413236"/>
    <w:rsid w:val="00422562"/>
    <w:rsid w:val="00423EB2"/>
    <w:rsid w:val="0042426A"/>
    <w:rsid w:val="00425320"/>
    <w:rsid w:val="004331AF"/>
    <w:rsid w:val="00435098"/>
    <w:rsid w:val="00440934"/>
    <w:rsid w:val="00440B8A"/>
    <w:rsid w:val="004414FE"/>
    <w:rsid w:val="00441AE8"/>
    <w:rsid w:val="0044560F"/>
    <w:rsid w:val="00445C99"/>
    <w:rsid w:val="00447C8B"/>
    <w:rsid w:val="00456E4D"/>
    <w:rsid w:val="00457DE0"/>
    <w:rsid w:val="00470EFC"/>
    <w:rsid w:val="004716F3"/>
    <w:rsid w:val="004744D6"/>
    <w:rsid w:val="004817CE"/>
    <w:rsid w:val="00481CD6"/>
    <w:rsid w:val="00482064"/>
    <w:rsid w:val="0048209D"/>
    <w:rsid w:val="004842A5"/>
    <w:rsid w:val="00485F7E"/>
    <w:rsid w:val="00487DA4"/>
    <w:rsid w:val="0049035D"/>
    <w:rsid w:val="004942A0"/>
    <w:rsid w:val="00496A41"/>
    <w:rsid w:val="00496AB4"/>
    <w:rsid w:val="00497FB0"/>
    <w:rsid w:val="004A37C8"/>
    <w:rsid w:val="004B0350"/>
    <w:rsid w:val="004B10C3"/>
    <w:rsid w:val="004B41A3"/>
    <w:rsid w:val="004B7074"/>
    <w:rsid w:val="004C34F8"/>
    <w:rsid w:val="004C5FE7"/>
    <w:rsid w:val="004C6AC3"/>
    <w:rsid w:val="004D5748"/>
    <w:rsid w:val="004D7482"/>
    <w:rsid w:val="004F2FF0"/>
    <w:rsid w:val="004F4474"/>
    <w:rsid w:val="004F539C"/>
    <w:rsid w:val="005039CA"/>
    <w:rsid w:val="00503B13"/>
    <w:rsid w:val="0050476C"/>
    <w:rsid w:val="00504806"/>
    <w:rsid w:val="00505F12"/>
    <w:rsid w:val="005066F0"/>
    <w:rsid w:val="00511AA0"/>
    <w:rsid w:val="00512460"/>
    <w:rsid w:val="00513415"/>
    <w:rsid w:val="005139CF"/>
    <w:rsid w:val="00516057"/>
    <w:rsid w:val="005237B7"/>
    <w:rsid w:val="00523F1E"/>
    <w:rsid w:val="00531CDF"/>
    <w:rsid w:val="00532090"/>
    <w:rsid w:val="00534126"/>
    <w:rsid w:val="005352E9"/>
    <w:rsid w:val="005359D9"/>
    <w:rsid w:val="00535D9A"/>
    <w:rsid w:val="005471A2"/>
    <w:rsid w:val="00552C0B"/>
    <w:rsid w:val="00553B8B"/>
    <w:rsid w:val="00554617"/>
    <w:rsid w:val="0056007A"/>
    <w:rsid w:val="00560AF9"/>
    <w:rsid w:val="00563F80"/>
    <w:rsid w:val="005647FB"/>
    <w:rsid w:val="00565BD6"/>
    <w:rsid w:val="00566654"/>
    <w:rsid w:val="005705C3"/>
    <w:rsid w:val="00570C63"/>
    <w:rsid w:val="005728DF"/>
    <w:rsid w:val="005774BA"/>
    <w:rsid w:val="00581B7B"/>
    <w:rsid w:val="005858DC"/>
    <w:rsid w:val="00590320"/>
    <w:rsid w:val="0059324B"/>
    <w:rsid w:val="005939C8"/>
    <w:rsid w:val="00594158"/>
    <w:rsid w:val="00595555"/>
    <w:rsid w:val="005961C9"/>
    <w:rsid w:val="005A0AEC"/>
    <w:rsid w:val="005A1339"/>
    <w:rsid w:val="005A443E"/>
    <w:rsid w:val="005A495F"/>
    <w:rsid w:val="005A6A33"/>
    <w:rsid w:val="005B1412"/>
    <w:rsid w:val="005B1894"/>
    <w:rsid w:val="005B1A31"/>
    <w:rsid w:val="005B2A52"/>
    <w:rsid w:val="005B5AF6"/>
    <w:rsid w:val="005B7FEB"/>
    <w:rsid w:val="005C4BCF"/>
    <w:rsid w:val="005C7932"/>
    <w:rsid w:val="005D2792"/>
    <w:rsid w:val="005D35F8"/>
    <w:rsid w:val="005D3880"/>
    <w:rsid w:val="005E7C91"/>
    <w:rsid w:val="005F4F40"/>
    <w:rsid w:val="005F50AC"/>
    <w:rsid w:val="005F7586"/>
    <w:rsid w:val="005F7F3D"/>
    <w:rsid w:val="00601562"/>
    <w:rsid w:val="00601962"/>
    <w:rsid w:val="00602B32"/>
    <w:rsid w:val="00606131"/>
    <w:rsid w:val="00607266"/>
    <w:rsid w:val="0061163D"/>
    <w:rsid w:val="00613170"/>
    <w:rsid w:val="00613F1F"/>
    <w:rsid w:val="00616CFD"/>
    <w:rsid w:val="00620E80"/>
    <w:rsid w:val="00631119"/>
    <w:rsid w:val="006346F2"/>
    <w:rsid w:val="00635DF7"/>
    <w:rsid w:val="0064408C"/>
    <w:rsid w:val="0064619D"/>
    <w:rsid w:val="00647B1C"/>
    <w:rsid w:val="00650F54"/>
    <w:rsid w:val="00651DBC"/>
    <w:rsid w:val="00652310"/>
    <w:rsid w:val="006538AC"/>
    <w:rsid w:val="00654920"/>
    <w:rsid w:val="006564D9"/>
    <w:rsid w:val="006577D5"/>
    <w:rsid w:val="00665B6F"/>
    <w:rsid w:val="0067052F"/>
    <w:rsid w:val="00670D32"/>
    <w:rsid w:val="00674AED"/>
    <w:rsid w:val="00680FCC"/>
    <w:rsid w:val="00683D20"/>
    <w:rsid w:val="00686703"/>
    <w:rsid w:val="00687B3E"/>
    <w:rsid w:val="00691D80"/>
    <w:rsid w:val="006935DC"/>
    <w:rsid w:val="00695D27"/>
    <w:rsid w:val="00695DC1"/>
    <w:rsid w:val="006A37AC"/>
    <w:rsid w:val="006A5886"/>
    <w:rsid w:val="006B29C2"/>
    <w:rsid w:val="006C16DA"/>
    <w:rsid w:val="006C18DE"/>
    <w:rsid w:val="006C2C51"/>
    <w:rsid w:val="006C2CB1"/>
    <w:rsid w:val="006C3558"/>
    <w:rsid w:val="006C700A"/>
    <w:rsid w:val="006C7B61"/>
    <w:rsid w:val="006D6F50"/>
    <w:rsid w:val="006E1D8F"/>
    <w:rsid w:val="006E4404"/>
    <w:rsid w:val="006E70A5"/>
    <w:rsid w:val="006F3486"/>
    <w:rsid w:val="00702AEC"/>
    <w:rsid w:val="007161F5"/>
    <w:rsid w:val="00720671"/>
    <w:rsid w:val="00724490"/>
    <w:rsid w:val="007244B2"/>
    <w:rsid w:val="0072636E"/>
    <w:rsid w:val="007266C4"/>
    <w:rsid w:val="00727B92"/>
    <w:rsid w:val="00730249"/>
    <w:rsid w:val="007338FB"/>
    <w:rsid w:val="00733D21"/>
    <w:rsid w:val="00735909"/>
    <w:rsid w:val="00743196"/>
    <w:rsid w:val="00746153"/>
    <w:rsid w:val="00746B02"/>
    <w:rsid w:val="00754711"/>
    <w:rsid w:val="00754713"/>
    <w:rsid w:val="00756B82"/>
    <w:rsid w:val="00757D34"/>
    <w:rsid w:val="00770441"/>
    <w:rsid w:val="007752B5"/>
    <w:rsid w:val="0077614D"/>
    <w:rsid w:val="007774B3"/>
    <w:rsid w:val="00777A47"/>
    <w:rsid w:val="00792901"/>
    <w:rsid w:val="00793839"/>
    <w:rsid w:val="00794D46"/>
    <w:rsid w:val="007A2A38"/>
    <w:rsid w:val="007A453B"/>
    <w:rsid w:val="007A5116"/>
    <w:rsid w:val="007A7BBE"/>
    <w:rsid w:val="007B197D"/>
    <w:rsid w:val="007B2FBE"/>
    <w:rsid w:val="007B3E65"/>
    <w:rsid w:val="007B4B65"/>
    <w:rsid w:val="007B6C08"/>
    <w:rsid w:val="007B7F36"/>
    <w:rsid w:val="007C0BE5"/>
    <w:rsid w:val="007C0E18"/>
    <w:rsid w:val="007C7FD7"/>
    <w:rsid w:val="007D0FC0"/>
    <w:rsid w:val="007D5B47"/>
    <w:rsid w:val="007D77F1"/>
    <w:rsid w:val="007D7C50"/>
    <w:rsid w:val="007F0159"/>
    <w:rsid w:val="007F3127"/>
    <w:rsid w:val="007F41F5"/>
    <w:rsid w:val="00800EDB"/>
    <w:rsid w:val="00802944"/>
    <w:rsid w:val="00802A87"/>
    <w:rsid w:val="00804EFE"/>
    <w:rsid w:val="008108CD"/>
    <w:rsid w:val="00811620"/>
    <w:rsid w:val="008140A5"/>
    <w:rsid w:val="0081663B"/>
    <w:rsid w:val="00820658"/>
    <w:rsid w:val="00822DAA"/>
    <w:rsid w:val="008240B8"/>
    <w:rsid w:val="0082492A"/>
    <w:rsid w:val="00831C8A"/>
    <w:rsid w:val="00833834"/>
    <w:rsid w:val="0084042D"/>
    <w:rsid w:val="008405BD"/>
    <w:rsid w:val="00841406"/>
    <w:rsid w:val="00846A3C"/>
    <w:rsid w:val="00850375"/>
    <w:rsid w:val="00853002"/>
    <w:rsid w:val="0085615B"/>
    <w:rsid w:val="00862633"/>
    <w:rsid w:val="00866A07"/>
    <w:rsid w:val="00871055"/>
    <w:rsid w:val="00873225"/>
    <w:rsid w:val="00873ECD"/>
    <w:rsid w:val="00895438"/>
    <w:rsid w:val="00896A40"/>
    <w:rsid w:val="008A0455"/>
    <w:rsid w:val="008A068A"/>
    <w:rsid w:val="008A6115"/>
    <w:rsid w:val="008A6E54"/>
    <w:rsid w:val="008A7602"/>
    <w:rsid w:val="008B1F66"/>
    <w:rsid w:val="008B66F7"/>
    <w:rsid w:val="008C12EE"/>
    <w:rsid w:val="008C69B1"/>
    <w:rsid w:val="008C7136"/>
    <w:rsid w:val="008D216A"/>
    <w:rsid w:val="008D48A7"/>
    <w:rsid w:val="008E3519"/>
    <w:rsid w:val="008E3F8E"/>
    <w:rsid w:val="008E6283"/>
    <w:rsid w:val="008E73D1"/>
    <w:rsid w:val="008F1C9C"/>
    <w:rsid w:val="008F2392"/>
    <w:rsid w:val="008F2F39"/>
    <w:rsid w:val="008F665D"/>
    <w:rsid w:val="00901321"/>
    <w:rsid w:val="009014B1"/>
    <w:rsid w:val="009018F3"/>
    <w:rsid w:val="00906E7F"/>
    <w:rsid w:val="00910652"/>
    <w:rsid w:val="00911094"/>
    <w:rsid w:val="00912CC1"/>
    <w:rsid w:val="009139F8"/>
    <w:rsid w:val="009174BF"/>
    <w:rsid w:val="00923F50"/>
    <w:rsid w:val="00924998"/>
    <w:rsid w:val="00925E82"/>
    <w:rsid w:val="009267D7"/>
    <w:rsid w:val="0092711E"/>
    <w:rsid w:val="0093117C"/>
    <w:rsid w:val="00934054"/>
    <w:rsid w:val="009354E7"/>
    <w:rsid w:val="00935CFD"/>
    <w:rsid w:val="0093756E"/>
    <w:rsid w:val="009423AA"/>
    <w:rsid w:val="00946071"/>
    <w:rsid w:val="0096266E"/>
    <w:rsid w:val="00965494"/>
    <w:rsid w:val="0096689E"/>
    <w:rsid w:val="00966D00"/>
    <w:rsid w:val="009673B8"/>
    <w:rsid w:val="00972E8E"/>
    <w:rsid w:val="00975741"/>
    <w:rsid w:val="00976DAF"/>
    <w:rsid w:val="0098066E"/>
    <w:rsid w:val="00980EAC"/>
    <w:rsid w:val="00982542"/>
    <w:rsid w:val="00985F21"/>
    <w:rsid w:val="00987FCE"/>
    <w:rsid w:val="00993C98"/>
    <w:rsid w:val="0099450E"/>
    <w:rsid w:val="009A3807"/>
    <w:rsid w:val="009A4B20"/>
    <w:rsid w:val="009A5741"/>
    <w:rsid w:val="009A5F99"/>
    <w:rsid w:val="009A6B78"/>
    <w:rsid w:val="009B072C"/>
    <w:rsid w:val="009B3CC9"/>
    <w:rsid w:val="009B46F2"/>
    <w:rsid w:val="009B6B47"/>
    <w:rsid w:val="009C3FB8"/>
    <w:rsid w:val="009C48BE"/>
    <w:rsid w:val="009C7363"/>
    <w:rsid w:val="009D04EC"/>
    <w:rsid w:val="009D3003"/>
    <w:rsid w:val="009E44C8"/>
    <w:rsid w:val="009F0835"/>
    <w:rsid w:val="009F41F3"/>
    <w:rsid w:val="009F4D8C"/>
    <w:rsid w:val="009F6C1E"/>
    <w:rsid w:val="00A061C4"/>
    <w:rsid w:val="00A1442A"/>
    <w:rsid w:val="00A1607C"/>
    <w:rsid w:val="00A169D9"/>
    <w:rsid w:val="00A201E9"/>
    <w:rsid w:val="00A23320"/>
    <w:rsid w:val="00A2785A"/>
    <w:rsid w:val="00A279BB"/>
    <w:rsid w:val="00A315D4"/>
    <w:rsid w:val="00A31E4F"/>
    <w:rsid w:val="00A340E8"/>
    <w:rsid w:val="00A36A18"/>
    <w:rsid w:val="00A45B80"/>
    <w:rsid w:val="00A466DB"/>
    <w:rsid w:val="00A51EC5"/>
    <w:rsid w:val="00A53F39"/>
    <w:rsid w:val="00A62441"/>
    <w:rsid w:val="00A656AB"/>
    <w:rsid w:val="00A66A81"/>
    <w:rsid w:val="00A72328"/>
    <w:rsid w:val="00A72D5D"/>
    <w:rsid w:val="00A733F8"/>
    <w:rsid w:val="00A762EC"/>
    <w:rsid w:val="00A811FF"/>
    <w:rsid w:val="00A91BD7"/>
    <w:rsid w:val="00A941AE"/>
    <w:rsid w:val="00A94ADC"/>
    <w:rsid w:val="00A971AE"/>
    <w:rsid w:val="00AA253B"/>
    <w:rsid w:val="00AB6902"/>
    <w:rsid w:val="00AC0EFD"/>
    <w:rsid w:val="00AC33F2"/>
    <w:rsid w:val="00AD0230"/>
    <w:rsid w:val="00AD07FE"/>
    <w:rsid w:val="00AD114F"/>
    <w:rsid w:val="00AD1202"/>
    <w:rsid w:val="00AD213B"/>
    <w:rsid w:val="00AD42AB"/>
    <w:rsid w:val="00AE00D6"/>
    <w:rsid w:val="00AE1216"/>
    <w:rsid w:val="00AE53A6"/>
    <w:rsid w:val="00AE5A13"/>
    <w:rsid w:val="00AE7A10"/>
    <w:rsid w:val="00AF124F"/>
    <w:rsid w:val="00AF20AE"/>
    <w:rsid w:val="00AF3D78"/>
    <w:rsid w:val="00B02B29"/>
    <w:rsid w:val="00B03D8E"/>
    <w:rsid w:val="00B064B6"/>
    <w:rsid w:val="00B06D0D"/>
    <w:rsid w:val="00B07BAA"/>
    <w:rsid w:val="00B07CC6"/>
    <w:rsid w:val="00B10044"/>
    <w:rsid w:val="00B100DB"/>
    <w:rsid w:val="00B13DAB"/>
    <w:rsid w:val="00B1415A"/>
    <w:rsid w:val="00B1520E"/>
    <w:rsid w:val="00B20EB6"/>
    <w:rsid w:val="00B22735"/>
    <w:rsid w:val="00B26A20"/>
    <w:rsid w:val="00B30471"/>
    <w:rsid w:val="00B30475"/>
    <w:rsid w:val="00B344AA"/>
    <w:rsid w:val="00B350A4"/>
    <w:rsid w:val="00B363C1"/>
    <w:rsid w:val="00B36ED9"/>
    <w:rsid w:val="00B374A5"/>
    <w:rsid w:val="00B410CA"/>
    <w:rsid w:val="00B4270F"/>
    <w:rsid w:val="00B5003D"/>
    <w:rsid w:val="00B51B0C"/>
    <w:rsid w:val="00B52024"/>
    <w:rsid w:val="00B52489"/>
    <w:rsid w:val="00B5565E"/>
    <w:rsid w:val="00B60440"/>
    <w:rsid w:val="00B6163C"/>
    <w:rsid w:val="00B624B0"/>
    <w:rsid w:val="00B62560"/>
    <w:rsid w:val="00B632B4"/>
    <w:rsid w:val="00B6654C"/>
    <w:rsid w:val="00B70193"/>
    <w:rsid w:val="00B7171D"/>
    <w:rsid w:val="00B717A8"/>
    <w:rsid w:val="00B72979"/>
    <w:rsid w:val="00B73671"/>
    <w:rsid w:val="00B75EFE"/>
    <w:rsid w:val="00B80D79"/>
    <w:rsid w:val="00B81868"/>
    <w:rsid w:val="00B84E06"/>
    <w:rsid w:val="00B90E90"/>
    <w:rsid w:val="00B97F6C"/>
    <w:rsid w:val="00BA389B"/>
    <w:rsid w:val="00BA497D"/>
    <w:rsid w:val="00BA4BDE"/>
    <w:rsid w:val="00BA5A8C"/>
    <w:rsid w:val="00BB01C5"/>
    <w:rsid w:val="00BB1E76"/>
    <w:rsid w:val="00BB65F3"/>
    <w:rsid w:val="00BC15CA"/>
    <w:rsid w:val="00BC1AF4"/>
    <w:rsid w:val="00BC3940"/>
    <w:rsid w:val="00BC5559"/>
    <w:rsid w:val="00BD46E2"/>
    <w:rsid w:val="00BE393F"/>
    <w:rsid w:val="00BE3F1E"/>
    <w:rsid w:val="00BE6EBB"/>
    <w:rsid w:val="00BF2096"/>
    <w:rsid w:val="00BF55DB"/>
    <w:rsid w:val="00BF5BBA"/>
    <w:rsid w:val="00C0263C"/>
    <w:rsid w:val="00C051BE"/>
    <w:rsid w:val="00C0612C"/>
    <w:rsid w:val="00C10CE1"/>
    <w:rsid w:val="00C12F92"/>
    <w:rsid w:val="00C13973"/>
    <w:rsid w:val="00C14309"/>
    <w:rsid w:val="00C143A2"/>
    <w:rsid w:val="00C165CA"/>
    <w:rsid w:val="00C17FA3"/>
    <w:rsid w:val="00C21E66"/>
    <w:rsid w:val="00C24D57"/>
    <w:rsid w:val="00C271F2"/>
    <w:rsid w:val="00C307F8"/>
    <w:rsid w:val="00C33B71"/>
    <w:rsid w:val="00C351AB"/>
    <w:rsid w:val="00C352B9"/>
    <w:rsid w:val="00C40160"/>
    <w:rsid w:val="00C40E01"/>
    <w:rsid w:val="00C471EC"/>
    <w:rsid w:val="00C52813"/>
    <w:rsid w:val="00C53DF6"/>
    <w:rsid w:val="00C615B3"/>
    <w:rsid w:val="00C66C74"/>
    <w:rsid w:val="00C67936"/>
    <w:rsid w:val="00C707EB"/>
    <w:rsid w:val="00C70847"/>
    <w:rsid w:val="00C71164"/>
    <w:rsid w:val="00C713AD"/>
    <w:rsid w:val="00C727ED"/>
    <w:rsid w:val="00C75704"/>
    <w:rsid w:val="00C80069"/>
    <w:rsid w:val="00C82359"/>
    <w:rsid w:val="00C8261F"/>
    <w:rsid w:val="00C84E29"/>
    <w:rsid w:val="00C91D23"/>
    <w:rsid w:val="00C9398F"/>
    <w:rsid w:val="00C97616"/>
    <w:rsid w:val="00CA022A"/>
    <w:rsid w:val="00CA5A93"/>
    <w:rsid w:val="00CA7E43"/>
    <w:rsid w:val="00CB1CC2"/>
    <w:rsid w:val="00CB26D6"/>
    <w:rsid w:val="00CB42AF"/>
    <w:rsid w:val="00CB694B"/>
    <w:rsid w:val="00CB7ED9"/>
    <w:rsid w:val="00CC4184"/>
    <w:rsid w:val="00CC5DB6"/>
    <w:rsid w:val="00CC65CC"/>
    <w:rsid w:val="00CD17F0"/>
    <w:rsid w:val="00CD32E7"/>
    <w:rsid w:val="00CD3A68"/>
    <w:rsid w:val="00CD6CCC"/>
    <w:rsid w:val="00CE3841"/>
    <w:rsid w:val="00CF150A"/>
    <w:rsid w:val="00CF22F3"/>
    <w:rsid w:val="00CF6EAF"/>
    <w:rsid w:val="00CF788D"/>
    <w:rsid w:val="00D01465"/>
    <w:rsid w:val="00D14AF8"/>
    <w:rsid w:val="00D1629B"/>
    <w:rsid w:val="00D21FAE"/>
    <w:rsid w:val="00D244BD"/>
    <w:rsid w:val="00D269E8"/>
    <w:rsid w:val="00D26CE9"/>
    <w:rsid w:val="00D26D4A"/>
    <w:rsid w:val="00D26FBE"/>
    <w:rsid w:val="00D32BCA"/>
    <w:rsid w:val="00D331FE"/>
    <w:rsid w:val="00D33AF8"/>
    <w:rsid w:val="00D34B1C"/>
    <w:rsid w:val="00D41233"/>
    <w:rsid w:val="00D4343E"/>
    <w:rsid w:val="00D5220E"/>
    <w:rsid w:val="00D6050B"/>
    <w:rsid w:val="00D624AC"/>
    <w:rsid w:val="00D666DB"/>
    <w:rsid w:val="00D66C12"/>
    <w:rsid w:val="00D72031"/>
    <w:rsid w:val="00D74E31"/>
    <w:rsid w:val="00D74F00"/>
    <w:rsid w:val="00D847AC"/>
    <w:rsid w:val="00DA55C8"/>
    <w:rsid w:val="00DA6DE5"/>
    <w:rsid w:val="00DA7B83"/>
    <w:rsid w:val="00DB0490"/>
    <w:rsid w:val="00DB0EFE"/>
    <w:rsid w:val="00DB271D"/>
    <w:rsid w:val="00DB6A32"/>
    <w:rsid w:val="00DC3251"/>
    <w:rsid w:val="00DC3FF0"/>
    <w:rsid w:val="00DC561A"/>
    <w:rsid w:val="00DC771B"/>
    <w:rsid w:val="00DD1303"/>
    <w:rsid w:val="00DD2D50"/>
    <w:rsid w:val="00DD654E"/>
    <w:rsid w:val="00DE01B1"/>
    <w:rsid w:val="00DE0F7D"/>
    <w:rsid w:val="00DE2279"/>
    <w:rsid w:val="00DE2A82"/>
    <w:rsid w:val="00DE3416"/>
    <w:rsid w:val="00DE6705"/>
    <w:rsid w:val="00DF1AB4"/>
    <w:rsid w:val="00DF5502"/>
    <w:rsid w:val="00DF67E2"/>
    <w:rsid w:val="00E1065E"/>
    <w:rsid w:val="00E10AE2"/>
    <w:rsid w:val="00E112BE"/>
    <w:rsid w:val="00E162F4"/>
    <w:rsid w:val="00E16C0B"/>
    <w:rsid w:val="00E205ED"/>
    <w:rsid w:val="00E30287"/>
    <w:rsid w:val="00E30556"/>
    <w:rsid w:val="00E33D2F"/>
    <w:rsid w:val="00E37767"/>
    <w:rsid w:val="00E41B6C"/>
    <w:rsid w:val="00E42FA7"/>
    <w:rsid w:val="00E439B3"/>
    <w:rsid w:val="00E44807"/>
    <w:rsid w:val="00E47C8C"/>
    <w:rsid w:val="00E57D0C"/>
    <w:rsid w:val="00E65DD5"/>
    <w:rsid w:val="00E67115"/>
    <w:rsid w:val="00E80B7C"/>
    <w:rsid w:val="00E87F9E"/>
    <w:rsid w:val="00EA30D8"/>
    <w:rsid w:val="00EA49BF"/>
    <w:rsid w:val="00EA6BF3"/>
    <w:rsid w:val="00EA770D"/>
    <w:rsid w:val="00EB4001"/>
    <w:rsid w:val="00EB5F64"/>
    <w:rsid w:val="00EB796C"/>
    <w:rsid w:val="00EC0517"/>
    <w:rsid w:val="00EC44B3"/>
    <w:rsid w:val="00EC4D92"/>
    <w:rsid w:val="00EC56FC"/>
    <w:rsid w:val="00ED0E67"/>
    <w:rsid w:val="00ED3423"/>
    <w:rsid w:val="00ED3E2A"/>
    <w:rsid w:val="00ED3EB8"/>
    <w:rsid w:val="00ED58FD"/>
    <w:rsid w:val="00EE6B6E"/>
    <w:rsid w:val="00EE722B"/>
    <w:rsid w:val="00EF0745"/>
    <w:rsid w:val="00EF5C1B"/>
    <w:rsid w:val="00EF77D1"/>
    <w:rsid w:val="00F04192"/>
    <w:rsid w:val="00F05D13"/>
    <w:rsid w:val="00F118EB"/>
    <w:rsid w:val="00F12D95"/>
    <w:rsid w:val="00F15661"/>
    <w:rsid w:val="00F2385D"/>
    <w:rsid w:val="00F23A0A"/>
    <w:rsid w:val="00F27C11"/>
    <w:rsid w:val="00F27CE1"/>
    <w:rsid w:val="00F32C8A"/>
    <w:rsid w:val="00F338C7"/>
    <w:rsid w:val="00F371B8"/>
    <w:rsid w:val="00F41478"/>
    <w:rsid w:val="00F436E6"/>
    <w:rsid w:val="00F45282"/>
    <w:rsid w:val="00F46218"/>
    <w:rsid w:val="00F51CD7"/>
    <w:rsid w:val="00F5574B"/>
    <w:rsid w:val="00F57984"/>
    <w:rsid w:val="00F62DC9"/>
    <w:rsid w:val="00F668C9"/>
    <w:rsid w:val="00F67FFC"/>
    <w:rsid w:val="00F72B75"/>
    <w:rsid w:val="00F745ED"/>
    <w:rsid w:val="00F74CAC"/>
    <w:rsid w:val="00F76E56"/>
    <w:rsid w:val="00F828E8"/>
    <w:rsid w:val="00F83CE1"/>
    <w:rsid w:val="00F9233E"/>
    <w:rsid w:val="00F94745"/>
    <w:rsid w:val="00F968B5"/>
    <w:rsid w:val="00FA245A"/>
    <w:rsid w:val="00FA4D40"/>
    <w:rsid w:val="00FA5A62"/>
    <w:rsid w:val="00FA6EB0"/>
    <w:rsid w:val="00FB2D11"/>
    <w:rsid w:val="00FB371F"/>
    <w:rsid w:val="00FB7F63"/>
    <w:rsid w:val="00FC1F8D"/>
    <w:rsid w:val="00FD20F8"/>
    <w:rsid w:val="00FD4D64"/>
    <w:rsid w:val="00FD6BC1"/>
    <w:rsid w:val="00FD7E3D"/>
    <w:rsid w:val="00FE2899"/>
    <w:rsid w:val="00FE3E6C"/>
    <w:rsid w:val="00FE5680"/>
    <w:rsid w:val="00FE629C"/>
    <w:rsid w:val="00FE63E1"/>
    <w:rsid w:val="00FF52C3"/>
    <w:rsid w:val="00FF6A9D"/>
    <w:rsid w:val="23A60AAE"/>
    <w:rsid w:val="48C48EC0"/>
    <w:rsid w:val="539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paragraph" w:customStyle="1" w:styleId="paragraph">
    <w:name w:val="paragraph"/>
    <w:basedOn w:val="Normal"/>
    <w:rsid w:val="0001064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010644"/>
  </w:style>
  <w:style w:type="character" w:customStyle="1" w:styleId="eop">
    <w:name w:val="eop"/>
    <w:basedOn w:val="Policepardfaut"/>
    <w:rsid w:val="00010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20:38:53.1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0,'215'13,"-45"-1,135-8,250 15,246 16,10-35,-342-3,-295 3,-135 0</inkml:trace>
</inkml:ink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2643</TotalTime>
  <Pages>5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Xavier Glorot</cp:lastModifiedBy>
  <cp:revision>519</cp:revision>
  <dcterms:created xsi:type="dcterms:W3CDTF">2022-06-03T10:34:00Z</dcterms:created>
  <dcterms:modified xsi:type="dcterms:W3CDTF">2026-06-08T14:37:00Z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